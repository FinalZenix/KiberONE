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B3B" w:rsidRPr="00641776" w:rsidRDefault="00DA72E0" w:rsidP="009555AE">
      <w:pPr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Stunde</w:t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8</w:t>
      </w:r>
      <w:proofErr w:type="gramStart"/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proofErr w:type="gramEnd"/>
      <w:r w:rsidR="00D14B28" w:rsidRPr="00641776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Plan</w:t>
      </w:r>
      <w:r w:rsidR="00D14B28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:</w:t>
      </w:r>
      <w:r w:rsidR="00D14B28" w:rsidRPr="00641776">
        <w:rPr>
          <w:rFonts w:cstheme="minorHAnsi"/>
          <w:color w:val="000000"/>
          <w:sz w:val="28"/>
          <w:szCs w:val="28"/>
          <w:lang w:val="de-DE"/>
        </w:rPr>
        <w:br/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1) </w:t>
      </w:r>
      <w:r w:rsid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Funktionen und Prozeduren</w:t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;</w:t>
      </w:r>
      <w:r w:rsidR="00D14B28" w:rsidRPr="00641776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2) </w:t>
      </w:r>
      <w:r w:rsidR="006A01A3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Das Programm </w:t>
      </w:r>
      <w:r w:rsidR="005305B6" w:rsidRP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von der Aushebung des Tunnels </w:t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3x3 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für die Schildkröte</w:t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;</w:t>
      </w:r>
      <w:r w:rsidR="00D14B28" w:rsidRPr="00641776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3) 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Verbesserung des Programms </w:t>
      </w:r>
      <w:r w:rsid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von 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der Aushebung </w:t>
      </w:r>
      <w:r w:rsid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des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Tunnel</w:t>
      </w:r>
      <w:r w:rsid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bis zu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eine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</w:t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Tunnel </w:t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nx3, 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wo die Zahl</w:t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n 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vom Benutzer vor de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Start</w:t>
      </w:r>
      <w:r w:rsidR="0064177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des Programms eingibt</w:t>
      </w:r>
      <w:r w:rsidR="00D14B28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</w:p>
    <w:p w:rsidR="00EF6A94" w:rsidRPr="005F3CA4" w:rsidRDefault="00D14B28" w:rsidP="009555AE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 w:rsidRPr="00641776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1) </w:t>
      </w:r>
      <w:r w:rsid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6A01A3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Funktionen und Prozeduren</w:t>
      </w:r>
      <w:r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Pr="00641776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Erzählen Sie, was die Funktionen im Programmieren sind, zeigen mehrere anschauliche Beispiele der Funktionen mit </w:t>
      </w:r>
      <w:r w:rsidR="00D15561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den 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arithmetischen Operationen (die Funktion vom Addieren von </w:t>
      </w:r>
      <w:r w:rsidR="00D15561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ins, die Funktion vo</w:t>
      </w:r>
      <w:r w:rsidR="00F7408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n der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Verdopp</w:t>
      </w:r>
      <w:r w:rsidR="00F7408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lung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einer Zahl und etwas Ähnliches mit der Eingabe der ersten Zahl vom Bildschirm und der Ausgabe des Ergebnisses auf den Bildschirm). </w:t>
      </w:r>
      <w:r w:rsidRPr="00641776">
        <w:rPr>
          <w:rFonts w:cstheme="minorHAnsi"/>
          <w:color w:val="000000"/>
          <w:sz w:val="28"/>
          <w:szCs w:val="28"/>
          <w:lang w:val="de-DE"/>
        </w:rPr>
        <w:br/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Erzählen Sie, wie sich </w:t>
      </w:r>
      <w:r w:rsidR="00F7408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Funktionen und </w:t>
      </w:r>
      <w:r w:rsidR="00F7408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Prozeduren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unterscheiden (</w:t>
      </w:r>
      <w:r w:rsidR="00F7408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Prozeduren</w:t>
      </w:r>
      <w:r w:rsidR="005F3CA4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haben wir schon 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mit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den 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grünen Schildkröten für Anfänger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erlernt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–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F74089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Man muss</w:t>
      </w:r>
      <w:r w:rsidR="00641776" w:rsidRPr="0064177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daran erinnern, was sie sind).</w:t>
      </w:r>
    </w:p>
    <w:p w:rsidR="009F2672" w:rsidRDefault="009F2672" w:rsidP="009555AE">
      <w:pPr>
        <w:rPr>
          <w:rFonts w:cstheme="minorHAnsi"/>
          <w:sz w:val="28"/>
          <w:szCs w:val="28"/>
        </w:rPr>
      </w:pPr>
      <w:r w:rsidRPr="009F2672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2534004" cy="1362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72" w:rsidRDefault="009F2672" w:rsidP="009555AE">
      <w:pPr>
        <w:rPr>
          <w:rStyle w:val="fontstyle01"/>
        </w:rPr>
      </w:pPr>
    </w:p>
    <w:p w:rsidR="009F2672" w:rsidRPr="005F3CA4" w:rsidRDefault="009F2672" w:rsidP="009555AE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 w:rsidRP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2) </w:t>
      </w:r>
      <w:r w:rsid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Das</w:t>
      </w:r>
      <w:r w:rsidR="00641776" w:rsidRP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305B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Programm </w:t>
      </w:r>
      <w:r w:rsidR="005305B6" w:rsidRP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von der Aushebung des Tunnels </w:t>
      </w:r>
      <w:r w:rsidR="005305B6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3x3 für die Schildkröte</w:t>
      </w:r>
      <w:r w:rsidRPr="005305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Pr="005305B6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Wir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schreiben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das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Programm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E50B11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von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der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Aushebung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E50B11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des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Tunnel</w:t>
      </w:r>
      <w:r w:rsidR="00E50B11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s</w:t>
      </w:r>
      <w:r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3</w:t>
      </w:r>
      <w:proofErr w:type="spellStart"/>
      <w:r w:rsidRPr="009F2672">
        <w:rPr>
          <w:rStyle w:val="fontstyle21"/>
          <w:rFonts w:asciiTheme="minorHAnsi" w:hAnsiTheme="minorHAnsi" w:cstheme="minorHAnsi"/>
          <w:sz w:val="28"/>
          <w:szCs w:val="28"/>
        </w:rPr>
        <w:t>х</w:t>
      </w:r>
      <w:proofErr w:type="spellEnd"/>
      <w:r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3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für die Schildkröte</w:t>
      </w:r>
      <w:r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(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sofort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das 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verbessert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 Programm</w:t>
      </w:r>
      <w:r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). 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Aber jetzt steht die Schildkröte nicht in der Mitte der Wand, sondern vor der Mitte der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ganz recht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en Spalte</w:t>
      </w:r>
      <w:r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:</w:t>
      </w:r>
    </w:p>
    <w:p w:rsidR="009F2672" w:rsidRDefault="009F2672" w:rsidP="009555AE">
      <w:pPr>
        <w:rPr>
          <w:rFonts w:cstheme="minorHAnsi"/>
          <w:sz w:val="28"/>
          <w:szCs w:val="28"/>
        </w:rPr>
      </w:pPr>
      <w:r w:rsidRPr="009F2672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907129" cy="1743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105" cy="174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 xml:space="preserve"> </w:t>
      </w:r>
      <w:r w:rsidRPr="009F2672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3410426" cy="178142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72" w:rsidRDefault="009F2672" w:rsidP="009555AE">
      <w:pPr>
        <w:rPr>
          <w:rFonts w:cstheme="minorHAnsi"/>
          <w:sz w:val="28"/>
          <w:szCs w:val="28"/>
        </w:rPr>
      </w:pPr>
      <w:r w:rsidRPr="009F2672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3410426" cy="1800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3B" w:rsidRDefault="00DA72E0" w:rsidP="009555AE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Bemerkung</w:t>
      </w:r>
      <w:r w:rsidR="009F2672" w:rsidRPr="005F3CA4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: </w:t>
      </w:r>
      <w:r w:rsid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e</w:t>
      </w:r>
      <w:r w:rsidR="005F3CA4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nd </w:t>
      </w:r>
      <w:r w:rsidR="00E160ED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oben</w:t>
      </w:r>
      <w:r w:rsidR="00E160ED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 w:rsidR="005F3CA4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im zweiten </w:t>
      </w:r>
      <w:proofErr w:type="spellStart"/>
      <w:r w:rsidR="005F3CA4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Screenshot</w:t>
      </w:r>
      <w:proofErr w:type="spellEnd"/>
      <w:r w:rsidR="005F3CA4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ist </w:t>
      </w:r>
      <w:r w:rsid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end</w:t>
      </w:r>
      <w:r w:rsidR="005F3CA4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 w:rsidR="00E160ED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unten</w:t>
      </w:r>
      <w:r w:rsidR="00E160ED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 w:rsidR="005F3CA4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im ersten </w:t>
      </w:r>
      <w:proofErr w:type="spellStart"/>
      <w:r w:rsidR="005F3CA4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Screenshot</w:t>
      </w:r>
      <w:proofErr w:type="spellEnd"/>
      <w:r w:rsidR="005F3CA4" w:rsidRPr="005F3CA4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.</w:t>
      </w:r>
      <w:r w:rsidR="009F2672" w:rsidRPr="005F3CA4">
        <w:rPr>
          <w:rFonts w:cstheme="minorHAnsi"/>
          <w:color w:val="000000"/>
          <w:sz w:val="28"/>
          <w:szCs w:val="28"/>
          <w:lang w:val="de-DE"/>
        </w:rPr>
        <w:br/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Die Schüler müssen das Programm selbst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ändig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schreiben, nachdem sie den Algorithmus auf Papier geschrieben haben. Der Le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hrer geht zwischen den Schülern 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und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gibt </w:t>
      </w:r>
      <w:r w:rsidR="00A772AF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Hinweise. Vor dem Schreiben d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es Programms muss der Lehrer die Richtigkeit des Algorithmus bestätigen.</w:t>
      </w:r>
    </w:p>
    <w:p w:rsidR="005F3CA4" w:rsidRDefault="005F3CA4" w:rsidP="009555AE">
      <w:pPr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</w:p>
    <w:p w:rsidR="009F2672" w:rsidRPr="00B613AA" w:rsidRDefault="009F2672" w:rsidP="009555AE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3) </w:t>
      </w:r>
      <w:r w:rsidR="00D15561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Verbesserung des Programms 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von </w:t>
      </w:r>
      <w:r w:rsidR="00D15561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der Aushebung 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des</w:t>
      </w:r>
      <w:r w:rsidR="00D15561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Tunnel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</w:t>
      </w:r>
      <w:r w:rsidR="00D15561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bis zu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eine</w:t>
      </w:r>
      <w:r w:rsidR="00D15561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 Tunnel nx3, wo die Zahl n vom Benutzer vor de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</w:t>
      </w:r>
      <w:r w:rsidR="00D15561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D15561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Start</w:t>
      </w:r>
      <w:r w:rsidR="00D15561" w:rsidRP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des Programms eingibt.</w:t>
      </w:r>
      <w:r w:rsidR="0064177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49155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5F3CA4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Jetzt ä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ndern wir dieses Programm so, dass der Roboter einen Tunnel 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nx3 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und nicht 3x3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gräbt,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wo die Zahl n vom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Benutzer bei</w:t>
      </w:r>
      <w:r w:rsidR="00491550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491550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Start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des </w:t>
      </w:r>
      <w:r w:rsidR="005F3CA4" w:rsidRP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Programms eingibt.</w:t>
      </w:r>
      <w:r w:rsidR="005F3CA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Man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muss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den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Sch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ü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lern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die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Hinweise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geben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,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damit sie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verstehen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, dass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man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in der 3. und 7. Zeile von unten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die Prozedur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der Spalte n-1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Mal 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wiederholen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muss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.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Wir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erhalten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ein solches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Ende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des neuen geänderten Programms </w:t>
      </w:r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(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vor dem Beginn der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ndlos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en S</w:t>
      </w:r>
      <w:r w:rsidR="00B613AA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chleife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proofErr w:type="spellStart"/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while</w:t>
      </w:r>
      <w:proofErr w:type="spellEnd"/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proofErr w:type="spellStart"/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true</w:t>
      </w:r>
      <w:proofErr w:type="spellEnd"/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do</w:t>
      </w:r>
      <w:r w:rsidR="00C61B3B"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wird die Zeile </w:t>
      </w:r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n = </w:t>
      </w:r>
      <w:proofErr w:type="spellStart"/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read</w:t>
      </w:r>
      <w:proofErr w:type="spellEnd"/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() </w:t>
      </w:r>
      <w:r w:rsid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hinzugefügt</w:t>
      </w:r>
      <w:r w:rsidRPr="00B613A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):</w:t>
      </w:r>
      <w:bookmarkStart w:id="0" w:name="_GoBack"/>
      <w:bookmarkEnd w:id="0"/>
    </w:p>
    <w:p w:rsidR="009F2672" w:rsidRDefault="009F2672" w:rsidP="009555AE">
      <w:pPr>
        <w:rPr>
          <w:rStyle w:val="fontstyle21"/>
          <w:rFonts w:asciiTheme="minorHAnsi" w:hAnsiTheme="minorHAnsi" w:cstheme="minorHAnsi"/>
          <w:sz w:val="28"/>
          <w:szCs w:val="28"/>
        </w:rPr>
      </w:pPr>
      <w:r w:rsidRPr="009F2672">
        <w:rPr>
          <w:rStyle w:val="fontstyle21"/>
          <w:rFonts w:asciiTheme="minorHAnsi" w:hAnsiTheme="minorHAnsi"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86954" cy="24958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72" w:rsidRPr="00315143" w:rsidRDefault="00315143" w:rsidP="009555AE">
      <w:pPr>
        <w:rPr>
          <w:rFonts w:cstheme="minorHAnsi"/>
          <w:sz w:val="28"/>
          <w:szCs w:val="28"/>
          <w:lang w:val="de-DE"/>
        </w:rPr>
      </w:pPr>
      <w:r w:rsidRPr="00315143">
        <w:rPr>
          <w:rFonts w:cstheme="minorHAnsi"/>
          <w:color w:val="000000"/>
          <w:sz w:val="28"/>
          <w:szCs w:val="28"/>
          <w:lang w:val="de-DE"/>
        </w:rPr>
        <w:t xml:space="preserve">Geben Sie den Schülern </w:t>
      </w:r>
      <w:r w:rsidR="00491550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Pr="00315143">
        <w:rPr>
          <w:rFonts w:cstheme="minorHAnsi"/>
          <w:color w:val="000000"/>
          <w:sz w:val="28"/>
          <w:szCs w:val="28"/>
          <w:lang w:val="de-DE"/>
        </w:rPr>
        <w:t xml:space="preserve">Fackeln, teleportieren </w:t>
      </w:r>
      <w:r>
        <w:rPr>
          <w:rFonts w:cstheme="minorHAnsi"/>
          <w:color w:val="000000"/>
          <w:sz w:val="28"/>
          <w:szCs w:val="28"/>
          <w:lang w:val="de-DE"/>
        </w:rPr>
        <w:t>s</w:t>
      </w:r>
      <w:r w:rsidRPr="00315143">
        <w:rPr>
          <w:rFonts w:cstheme="minorHAnsi"/>
          <w:color w:val="000000"/>
          <w:sz w:val="28"/>
          <w:szCs w:val="28"/>
          <w:lang w:val="de-DE"/>
        </w:rPr>
        <w:t xml:space="preserve">ie </w:t>
      </w:r>
      <w:r>
        <w:rPr>
          <w:rFonts w:cstheme="minorHAnsi"/>
          <w:color w:val="000000"/>
          <w:sz w:val="28"/>
          <w:szCs w:val="28"/>
          <w:lang w:val="de-DE"/>
        </w:rPr>
        <w:t>unter die Erde</w:t>
      </w:r>
      <w:r w:rsidRPr="00315143">
        <w:rPr>
          <w:rFonts w:cstheme="minorHAnsi"/>
          <w:color w:val="000000"/>
          <w:sz w:val="28"/>
          <w:szCs w:val="28"/>
          <w:lang w:val="de-DE"/>
        </w:rPr>
        <w:t xml:space="preserve">, graben </w:t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315143">
        <w:rPr>
          <w:rFonts w:cstheme="minorHAnsi"/>
          <w:color w:val="000000"/>
          <w:sz w:val="28"/>
          <w:szCs w:val="28"/>
          <w:lang w:val="de-DE"/>
        </w:rPr>
        <w:t xml:space="preserve"> Tunnel.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F2672" w:rsidRPr="00315143">
        <w:rPr>
          <w:rFonts w:cstheme="minorHAnsi"/>
          <w:color w:val="000000"/>
          <w:sz w:val="28"/>
          <w:szCs w:val="28"/>
          <w:lang w:val="de-DE"/>
        </w:rPr>
        <w:br/>
      </w:r>
    </w:p>
    <w:sectPr w:rsidR="009F2672" w:rsidRPr="00315143" w:rsidSect="009200C2">
      <w:headerReference w:type="default" r:id="rId13"/>
      <w:footerReference w:type="default" r:id="rId14"/>
      <w:pgSz w:w="11906" w:h="16838"/>
      <w:pgMar w:top="2835" w:right="1304" w:bottom="1440" w:left="1304" w:header="720" w:footer="720" w:gutter="0"/>
      <w:cols w:space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44AC" w:rsidRDefault="00FF44AC">
      <w:pPr>
        <w:spacing w:after="0" w:line="240" w:lineRule="auto"/>
      </w:pPr>
      <w:r>
        <w:separator/>
      </w:r>
    </w:p>
  </w:endnote>
  <w:endnote w:type="continuationSeparator" w:id="0">
    <w:p w:rsidR="00FF44AC" w:rsidRDefault="00FF4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Neue-Bold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Neue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4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-687070</wp:posOffset>
          </wp:positionV>
          <wp:extent cx="7550150" cy="1438910"/>
          <wp:effectExtent l="0" t="0" r="12700" b="8890"/>
          <wp:wrapNone/>
          <wp:docPr id="2" name="Изображение 2" descr="колонтитул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2" descr="колонтитул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143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44AC" w:rsidRDefault="00FF44AC">
      <w:pPr>
        <w:spacing w:after="0" w:line="240" w:lineRule="auto"/>
      </w:pPr>
      <w:r>
        <w:separator/>
      </w:r>
    </w:p>
  </w:footnote>
  <w:footnote w:type="continuationSeparator" w:id="0">
    <w:p w:rsidR="00FF44AC" w:rsidRDefault="00FF4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3"/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-457200</wp:posOffset>
          </wp:positionV>
          <wp:extent cx="7589520" cy="2137410"/>
          <wp:effectExtent l="0" t="0" r="11430" b="15240"/>
          <wp:wrapNone/>
          <wp:docPr id="1" name="Изображение 1" descr="колонтитул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1" descr="колонтитул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213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36C4F"/>
    <w:multiLevelType w:val="hybridMultilevel"/>
    <w:tmpl w:val="1BA26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31AFC"/>
    <w:multiLevelType w:val="hybridMultilevel"/>
    <w:tmpl w:val="CBE6BA48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8B00790"/>
    <w:multiLevelType w:val="multilevel"/>
    <w:tmpl w:val="8FB47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80058C"/>
    <w:multiLevelType w:val="hybridMultilevel"/>
    <w:tmpl w:val="17AEC6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7558A9"/>
    <w:multiLevelType w:val="hybridMultilevel"/>
    <w:tmpl w:val="B3B0F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8689F"/>
    <w:multiLevelType w:val="multilevel"/>
    <w:tmpl w:val="C896E1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6F00811"/>
    <w:multiLevelType w:val="hybridMultilevel"/>
    <w:tmpl w:val="2248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D87089"/>
    <w:multiLevelType w:val="hybridMultilevel"/>
    <w:tmpl w:val="1916AC0C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2DE43BF3"/>
    <w:multiLevelType w:val="hybridMultilevel"/>
    <w:tmpl w:val="139CA726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47C346F5"/>
    <w:multiLevelType w:val="hybridMultilevel"/>
    <w:tmpl w:val="B316E894"/>
    <w:lvl w:ilvl="0" w:tplc="041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>
    <w:nsid w:val="63130CBC"/>
    <w:multiLevelType w:val="hybridMultilevel"/>
    <w:tmpl w:val="924037AE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6AC01437"/>
    <w:multiLevelType w:val="hybridMultilevel"/>
    <w:tmpl w:val="5BE25D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361839"/>
    <w:multiLevelType w:val="multilevel"/>
    <w:tmpl w:val="70361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74661A"/>
    <w:multiLevelType w:val="multilevel"/>
    <w:tmpl w:val="7EF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11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1"/>
  </w:num>
  <w:num w:numId="13">
    <w:abstractNumId w:val="13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4B28"/>
    <w:rsid w:val="00041DC0"/>
    <w:rsid w:val="00064AE6"/>
    <w:rsid w:val="00073A16"/>
    <w:rsid w:val="000C36D9"/>
    <w:rsid w:val="001124D5"/>
    <w:rsid w:val="001764A4"/>
    <w:rsid w:val="00194CFF"/>
    <w:rsid w:val="00197227"/>
    <w:rsid w:val="00251A7F"/>
    <w:rsid w:val="00274934"/>
    <w:rsid w:val="002C656F"/>
    <w:rsid w:val="00315143"/>
    <w:rsid w:val="00352B54"/>
    <w:rsid w:val="00361A3F"/>
    <w:rsid w:val="0038480C"/>
    <w:rsid w:val="003B1473"/>
    <w:rsid w:val="00415940"/>
    <w:rsid w:val="0041722F"/>
    <w:rsid w:val="00426705"/>
    <w:rsid w:val="00491550"/>
    <w:rsid w:val="00492697"/>
    <w:rsid w:val="004C0114"/>
    <w:rsid w:val="004F4F96"/>
    <w:rsid w:val="005305B6"/>
    <w:rsid w:val="005329B7"/>
    <w:rsid w:val="005438B7"/>
    <w:rsid w:val="00574A41"/>
    <w:rsid w:val="005B0CCC"/>
    <w:rsid w:val="005C5841"/>
    <w:rsid w:val="005D2F77"/>
    <w:rsid w:val="005F3CA4"/>
    <w:rsid w:val="0060050C"/>
    <w:rsid w:val="00641776"/>
    <w:rsid w:val="006A01A3"/>
    <w:rsid w:val="006B0B28"/>
    <w:rsid w:val="006B16BB"/>
    <w:rsid w:val="00754D0C"/>
    <w:rsid w:val="00761A8E"/>
    <w:rsid w:val="007C2BD2"/>
    <w:rsid w:val="007E3F48"/>
    <w:rsid w:val="007E4290"/>
    <w:rsid w:val="0081120C"/>
    <w:rsid w:val="008668E9"/>
    <w:rsid w:val="008904E6"/>
    <w:rsid w:val="008C16A8"/>
    <w:rsid w:val="008F467E"/>
    <w:rsid w:val="009200C2"/>
    <w:rsid w:val="009555AE"/>
    <w:rsid w:val="009A6A74"/>
    <w:rsid w:val="009B3243"/>
    <w:rsid w:val="009E6576"/>
    <w:rsid w:val="009F2672"/>
    <w:rsid w:val="00A00AC0"/>
    <w:rsid w:val="00A27928"/>
    <w:rsid w:val="00A576BB"/>
    <w:rsid w:val="00A75D37"/>
    <w:rsid w:val="00A772AF"/>
    <w:rsid w:val="00AE0280"/>
    <w:rsid w:val="00AF0450"/>
    <w:rsid w:val="00B55FC1"/>
    <w:rsid w:val="00B613AA"/>
    <w:rsid w:val="00B7478F"/>
    <w:rsid w:val="00B94CBB"/>
    <w:rsid w:val="00BE2218"/>
    <w:rsid w:val="00C244AB"/>
    <w:rsid w:val="00C25165"/>
    <w:rsid w:val="00C51088"/>
    <w:rsid w:val="00C611EA"/>
    <w:rsid w:val="00C61B3B"/>
    <w:rsid w:val="00C82567"/>
    <w:rsid w:val="00D075F9"/>
    <w:rsid w:val="00D14B28"/>
    <w:rsid w:val="00D15561"/>
    <w:rsid w:val="00D21422"/>
    <w:rsid w:val="00D30379"/>
    <w:rsid w:val="00D42612"/>
    <w:rsid w:val="00D4502A"/>
    <w:rsid w:val="00D612A8"/>
    <w:rsid w:val="00D83F0D"/>
    <w:rsid w:val="00DA72E0"/>
    <w:rsid w:val="00DF07BA"/>
    <w:rsid w:val="00E0054C"/>
    <w:rsid w:val="00E160ED"/>
    <w:rsid w:val="00E50B11"/>
    <w:rsid w:val="00E54696"/>
    <w:rsid w:val="00E70633"/>
    <w:rsid w:val="00E85AAF"/>
    <w:rsid w:val="00EE0054"/>
    <w:rsid w:val="00EF6A94"/>
    <w:rsid w:val="00F07BE3"/>
    <w:rsid w:val="00F22ED3"/>
    <w:rsid w:val="00F2426A"/>
    <w:rsid w:val="00F6158C"/>
    <w:rsid w:val="00F62D18"/>
    <w:rsid w:val="00F74089"/>
    <w:rsid w:val="00FA00AE"/>
    <w:rsid w:val="00FD1B8B"/>
    <w:rsid w:val="00FE4BD3"/>
    <w:rsid w:val="00FF44AC"/>
    <w:rsid w:val="01456688"/>
    <w:rsid w:val="29F967F9"/>
    <w:rsid w:val="4DA34015"/>
    <w:rsid w:val="5DBF1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200C2"/>
    <w:pPr>
      <w:spacing w:line="25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7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rsid w:val="009200C2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9200C2"/>
    <w:pPr>
      <w:tabs>
        <w:tab w:val="center" w:pos="4153"/>
        <w:tab w:val="right" w:pos="8306"/>
      </w:tabs>
    </w:pPr>
  </w:style>
  <w:style w:type="paragraph" w:customStyle="1" w:styleId="11">
    <w:name w:val="Абзац списка1"/>
    <w:basedOn w:val="a"/>
    <w:uiPriority w:val="34"/>
    <w:qFormat/>
    <w:rsid w:val="009200C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426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426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57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61A3F"/>
    <w:rPr>
      <w:b/>
      <w:bCs/>
    </w:rPr>
  </w:style>
  <w:style w:type="character" w:customStyle="1" w:styleId="fontstyle01">
    <w:name w:val="fontstyle01"/>
    <w:basedOn w:val="a0"/>
    <w:rsid w:val="00D14B28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D14B28"/>
    <w:rPr>
      <w:rFonts w:ascii="HelveticaNeue" w:hAnsi="HelveticaNeue" w:hint="default"/>
      <w:b w:val="0"/>
      <w:bCs w:val="0"/>
      <w:i w:val="0"/>
      <w:iCs w:val="0"/>
      <w:color w:val="000000"/>
      <w:sz w:val="22"/>
      <w:szCs w:val="22"/>
    </w:rPr>
  </w:style>
  <w:style w:type="paragraph" w:styleId="a9">
    <w:name w:val="Balloon Text"/>
    <w:basedOn w:val="a"/>
    <w:link w:val="aa"/>
    <w:semiHidden/>
    <w:unhideWhenUsed/>
    <w:rsid w:val="009F26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semiHidden/>
    <w:rsid w:val="009F2672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027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1613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63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398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OneDrive\&#1044;&#1086;&#1082;&#1091;&#1084;&#1077;&#1085;&#1090;&#1099;\&#1053;&#1072;&#1089;&#1090;&#1088;&#1072;&#1080;&#1074;&#1072;&#1077;&#1084;&#1099;&#1077;%20&#1096;&#1072;&#1073;&#1083;&#1086;&#1085;&#1099;%20Office\&#1096;&#1072;&#1073;&#1083;&#1086;&#1085;%20KIBERon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KIBERone</Template>
  <TotalTime>271</TotalTime>
  <Pages>3</Pages>
  <Words>350</Words>
  <Characters>1839</Characters>
  <Application>Microsoft Office Word</Application>
  <DocSecurity>0</DocSecurity>
  <Lines>44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Admin</cp:lastModifiedBy>
  <cp:revision>12</cp:revision>
  <dcterms:created xsi:type="dcterms:W3CDTF">2019-04-25T07:44:00Z</dcterms:created>
  <dcterms:modified xsi:type="dcterms:W3CDTF">2021-04-07T06:16:00Z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1049-10.2.0.5965</vt:lpwstr>
  </property>
</Properties>
</file>